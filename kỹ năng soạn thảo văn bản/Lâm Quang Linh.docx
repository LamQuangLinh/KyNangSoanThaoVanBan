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35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1"/>
        <w:gridCol w:w="631"/>
        <w:gridCol w:w="2317"/>
        <w:gridCol w:w="423"/>
        <w:gridCol w:w="7260"/>
      </w:tblGrid>
      <w:tr w:rsidR="003D1B71" w:rsidRPr="00AD55A5" w14:paraId="4E485951" w14:textId="77777777" w:rsidTr="00AD55A5">
        <w:trPr>
          <w:trHeight w:val="2426"/>
        </w:trPr>
        <w:tc>
          <w:tcPr>
            <w:tcW w:w="3669" w:type="dxa"/>
            <w:gridSpan w:val="3"/>
            <w:vMerge w:val="restart"/>
            <w:tcBorders>
              <w:bottom w:val="nil"/>
            </w:tcBorders>
          </w:tcPr>
          <w:p w14:paraId="74E1FD2D" w14:textId="391D7938" w:rsidR="003D1B71" w:rsidRPr="00AD55A5" w:rsidRDefault="00AD55A5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3AC03AAD" wp14:editId="30891D44">
                  <wp:extent cx="2183765" cy="2183765"/>
                  <wp:effectExtent l="76200" t="76200" r="83185" b="10356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65" cy="218376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CBA9891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7260" w:type="dxa"/>
            <w:tcBorders>
              <w:bottom w:val="nil"/>
            </w:tcBorders>
          </w:tcPr>
          <w:p w14:paraId="3D7BB7D6" w14:textId="6EF86D03" w:rsidR="003D1B71" w:rsidRPr="00AD55A5" w:rsidRDefault="00101FFF" w:rsidP="00310F17">
            <w:pPr>
              <w:pStyle w:val="Title"/>
              <w:rPr>
                <w:rFonts w:ascii="Times New Roman" w:hAnsi="Times New Roman"/>
                <w:sz w:val="56"/>
                <w:szCs w:val="56"/>
              </w:rPr>
            </w:pPr>
            <w:r w:rsidRPr="00AD55A5">
              <w:rPr>
                <w:rFonts w:ascii="Times New Roman" w:hAnsi="Times New Roman"/>
                <w:sz w:val="56"/>
                <w:szCs w:val="56"/>
              </w:rPr>
              <w:t>Lâm Quang Linh</w:t>
            </w:r>
            <w:r w:rsidR="003D1B71" w:rsidRPr="00AD55A5">
              <w:rPr>
                <w:rFonts w:ascii="Times New Roman" w:hAnsi="Times New Roman"/>
                <w:sz w:val="56"/>
                <w:szCs w:val="56"/>
              </w:rPr>
              <w:br/>
            </w:r>
            <w:r w:rsidR="00E778DA" w:rsidRPr="00AD55A5">
              <w:rPr>
                <w:rFonts w:ascii="Times New Roman" w:hAnsi="Times New Roman"/>
                <w:sz w:val="56"/>
                <w:szCs w:val="56"/>
              </w:rPr>
              <w:t>Kỹ sư công nghệ thông tin</w:t>
            </w:r>
          </w:p>
        </w:tc>
      </w:tr>
      <w:tr w:rsidR="003D1B71" w:rsidRPr="00AD55A5" w14:paraId="23A9B7DB" w14:textId="77777777" w:rsidTr="00AD55A5">
        <w:trPr>
          <w:trHeight w:val="1825"/>
        </w:trPr>
        <w:tc>
          <w:tcPr>
            <w:tcW w:w="3669" w:type="dxa"/>
            <w:gridSpan w:val="3"/>
            <w:vMerge/>
            <w:tcBorders>
              <w:bottom w:val="nil"/>
            </w:tcBorders>
          </w:tcPr>
          <w:p w14:paraId="48976AB1" w14:textId="77777777" w:rsidR="003D1B71" w:rsidRPr="00AD55A5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3E4E236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 w:val="restart"/>
            <w:tcBorders>
              <w:bottom w:val="nil"/>
            </w:tcBorders>
            <w:vAlign w:val="bottom"/>
          </w:tcPr>
          <w:p w14:paraId="2EC7309F" w14:textId="642B3E1B" w:rsidR="003D1B71" w:rsidRPr="00AD55A5" w:rsidRDefault="00101FFF" w:rsidP="00AC6C7E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AD55A5">
              <w:rPr>
                <w:rFonts w:ascii="Times New Roman" w:hAnsi="Times New Roman" w:cs="Times New Roman"/>
                <w:color w:val="0072C7"/>
                <w:sz w:val="20"/>
              </w:rPr>
              <w:t>Kinh nghiệm</w:t>
            </w:r>
          </w:p>
          <w:p w14:paraId="1313863B" w14:textId="15D5ACF4" w:rsidR="00AD55A5" w:rsidRPr="00AD55A5" w:rsidRDefault="00D84DDB" w:rsidP="00AC6C7E">
            <w:pPr>
              <w:pStyle w:val="Dates"/>
              <w:rPr>
                <w:rFonts w:ascii="Times New Roman" w:hAnsi="Times New Roman"/>
                <w:b w:val="0"/>
                <w:bCs/>
                <w:sz w:val="20"/>
              </w:rPr>
            </w:pPr>
            <w:r w:rsidRPr="00AD55A5">
              <w:rPr>
                <w:rFonts w:ascii="Times New Roman" w:hAnsi="Times New Roman"/>
                <w:sz w:val="20"/>
              </w:rPr>
              <w:t>Shoppe – Shipper</w:t>
            </w:r>
            <w:r w:rsidRPr="00AD55A5">
              <w:rPr>
                <w:rFonts w:ascii="Times New Roman" w:hAnsi="Times New Roman"/>
                <w:b w:val="0"/>
                <w:bCs/>
                <w:sz w:val="20"/>
              </w:rPr>
              <w:t xml:space="preserve"> </w:t>
            </w:r>
          </w:p>
          <w:p w14:paraId="4158BCD2" w14:textId="7D74C772" w:rsidR="00AD55A5" w:rsidRPr="00AD55A5" w:rsidRDefault="00AD55A5" w:rsidP="00AC6C7E">
            <w:pPr>
              <w:pStyle w:val="Dates"/>
              <w:rPr>
                <w:rFonts w:ascii="Times New Roman" w:hAnsi="Times New Roman"/>
                <w:b w:val="0"/>
                <w:bCs/>
                <w:sz w:val="20"/>
              </w:rPr>
            </w:pPr>
            <w:r w:rsidRPr="00AD55A5">
              <w:rPr>
                <w:rFonts w:ascii="Times New Roman" w:hAnsi="Times New Roman"/>
                <w:b w:val="0"/>
                <w:bCs/>
                <w:sz w:val="20"/>
              </w:rPr>
              <w:t>9/2019 – 3/2020</w:t>
            </w:r>
          </w:p>
          <w:p w14:paraId="04145D06" w14:textId="5FB2FDCE" w:rsidR="00AD55A5" w:rsidRPr="00AD55A5" w:rsidRDefault="00AD55A5" w:rsidP="00AC6C7E">
            <w:pPr>
              <w:pStyle w:val="Dates"/>
              <w:rPr>
                <w:rFonts w:ascii="Times New Roman" w:hAnsi="Times New Roman"/>
                <w:sz w:val="20"/>
              </w:rPr>
            </w:pPr>
            <w:r w:rsidRPr="00AD55A5">
              <w:rPr>
                <w:rFonts w:ascii="Times New Roman" w:hAnsi="Times New Roman"/>
                <w:sz w:val="20"/>
              </w:rPr>
              <w:t>Sunny – Quản lý nhân sự</w:t>
            </w:r>
          </w:p>
          <w:p w14:paraId="70BFB12F" w14:textId="0AA08952" w:rsidR="00AD55A5" w:rsidRPr="00AD55A5" w:rsidRDefault="00AD55A5" w:rsidP="00AC6C7E">
            <w:pPr>
              <w:pStyle w:val="Dates"/>
              <w:rPr>
                <w:rFonts w:ascii="Times New Roman" w:hAnsi="Times New Roman"/>
                <w:b w:val="0"/>
                <w:bCs/>
                <w:sz w:val="20"/>
              </w:rPr>
            </w:pPr>
            <w:r w:rsidRPr="00AD55A5">
              <w:rPr>
                <w:rFonts w:ascii="Times New Roman" w:hAnsi="Times New Roman"/>
                <w:b w:val="0"/>
                <w:bCs/>
                <w:sz w:val="20"/>
              </w:rPr>
              <w:t>5/2020 – 1/2021</w:t>
            </w:r>
          </w:p>
          <w:p w14:paraId="3C73A1AE" w14:textId="77777777" w:rsidR="00AD55A5" w:rsidRPr="00AD55A5" w:rsidRDefault="00AD55A5" w:rsidP="00AD55A5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AD55A5">
              <w:rPr>
                <w:rFonts w:ascii="Times New Roman" w:hAnsi="Times New Roman" w:cs="Times New Roman"/>
                <w:color w:val="0072C7"/>
                <w:sz w:val="20"/>
              </w:rPr>
              <w:t>Mô tả công việc</w:t>
            </w:r>
          </w:p>
          <w:p w14:paraId="3B0E52BF" w14:textId="77777777" w:rsidR="00AD55A5" w:rsidRPr="00AD55A5" w:rsidRDefault="00AD55A5" w:rsidP="00AD55A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Thu thập thông tin.</w:t>
            </w:r>
          </w:p>
          <w:p w14:paraId="2F894E9E" w14:textId="77777777" w:rsidR="00AD55A5" w:rsidRPr="00AD55A5" w:rsidRDefault="00AD55A5" w:rsidP="00AD55A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Nghiên cứu giải pháp.</w:t>
            </w:r>
          </w:p>
          <w:p w14:paraId="2391E94A" w14:textId="7D9EDC07" w:rsidR="003D1B71" w:rsidRPr="00AD55A5" w:rsidRDefault="00101FFF" w:rsidP="00AC6C7E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AD55A5">
              <w:rPr>
                <w:rFonts w:ascii="Times New Roman" w:hAnsi="Times New Roman" w:cs="Times New Roman"/>
                <w:color w:val="0072C7"/>
                <w:sz w:val="20"/>
              </w:rPr>
              <w:t>Học vấn</w:t>
            </w:r>
          </w:p>
          <w:p w14:paraId="2FAF9366" w14:textId="01ECFE83" w:rsidR="003D1B71" w:rsidRPr="00AD55A5" w:rsidRDefault="00101FFF" w:rsidP="00353B60">
            <w:pPr>
              <w:pStyle w:val="SchoolName"/>
              <w:rPr>
                <w:rFonts w:ascii="Times New Roman" w:hAnsi="Times New Roman" w:cs="Times New Roman"/>
                <w:sz w:val="20"/>
                <w:szCs w:val="20"/>
              </w:rPr>
            </w:pP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Đại học Đà Lạt</w:t>
            </w:r>
            <w:r w:rsidR="003D1B71" w:rsidRPr="00AD55A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Đà Lạt, Lâm Đồng</w:t>
            </w:r>
          </w:p>
          <w:p w14:paraId="7DB68FE2" w14:textId="3CFBC2D0" w:rsidR="003D1B71" w:rsidRPr="00AD55A5" w:rsidRDefault="00044525" w:rsidP="00D84DDB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Bằng Kỹ sư công nghệ thông tin</w:t>
            </w:r>
            <w:r w:rsidR="00AE2BF3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7FA39B02" w14:textId="78B1183D" w:rsidR="00044525" w:rsidRPr="00AD55A5" w:rsidRDefault="00044525" w:rsidP="00D84DDB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Chuyên ngành: Kỹ sư phát triển phần mềm</w:t>
            </w:r>
            <w:r w:rsidR="00AE2BF3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308B57FD" w14:textId="47934B00" w:rsidR="00044525" w:rsidRDefault="00044525" w:rsidP="00D84DDB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AD55A5">
              <w:rPr>
                <w:rFonts w:ascii="Times New Roman" w:hAnsi="Times New Roman" w:cs="Times New Roman"/>
                <w:sz w:val="20"/>
                <w:szCs w:val="20"/>
              </w:rPr>
              <w:t>Loại tốt nghiệp:</w:t>
            </w:r>
            <w:r w:rsidR="00342E9C" w:rsidRPr="00AD55A5">
              <w:rPr>
                <w:rFonts w:ascii="Times New Roman" w:hAnsi="Times New Roman" w:cs="Times New Roman"/>
                <w:sz w:val="20"/>
                <w:szCs w:val="20"/>
              </w:rPr>
              <w:t xml:space="preserve"> Giỏi</w:t>
            </w:r>
            <w:r w:rsidR="00AE2BF3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2EAA64B5" w14:textId="4BEFBF86" w:rsidR="00AE2BF3" w:rsidRPr="00AD55A5" w:rsidRDefault="00AE2BF3" w:rsidP="00D84DDB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15/02/2021 -12/02/2024.</w:t>
            </w:r>
          </w:p>
          <w:p w14:paraId="5216A509" w14:textId="1F32D93C" w:rsidR="003D1B71" w:rsidRPr="00AD55A5" w:rsidRDefault="00044525" w:rsidP="00AC6C7E">
            <w:pPr>
              <w:pStyle w:val="Heading2"/>
              <w:rPr>
                <w:rFonts w:ascii="Times New Roman" w:hAnsi="Times New Roman" w:cs="Times New Roman"/>
                <w:sz w:val="20"/>
              </w:rPr>
            </w:pPr>
            <w:r w:rsidRPr="00AD55A5">
              <w:rPr>
                <w:rFonts w:ascii="Times New Roman" w:hAnsi="Times New Roman" w:cs="Times New Roman"/>
                <w:sz w:val="20"/>
              </w:rPr>
              <w:t>Kỹ năng &amp; Chuyên môn:</w:t>
            </w:r>
          </w:p>
          <w:p w14:paraId="7CC49B7A" w14:textId="1599CBB7" w:rsidR="00044525" w:rsidRPr="00AD55A5" w:rsidRDefault="00044525" w:rsidP="00D84DD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Có khả năng đọc hiểu tài liệu tiếng Anh.</w:t>
            </w:r>
          </w:p>
          <w:p w14:paraId="4828E7CC" w14:textId="015662CC" w:rsidR="00755000" w:rsidRPr="00AD55A5" w:rsidRDefault="00755000" w:rsidP="00D84DD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 xml:space="preserve">Thành thạo </w:t>
            </w:r>
            <w:r w:rsidR="00D84DDB" w:rsidRPr="00AD55A5">
              <w:rPr>
                <w:rFonts w:ascii="Times New Roman" w:hAnsi="Times New Roman"/>
                <w:szCs w:val="20"/>
              </w:rPr>
              <w:t>nhiều</w:t>
            </w:r>
            <w:r w:rsidRPr="00AD55A5">
              <w:rPr>
                <w:rFonts w:ascii="Times New Roman" w:hAnsi="Times New Roman"/>
                <w:szCs w:val="20"/>
              </w:rPr>
              <w:t xml:space="preserve"> ngôn ngữ lập trình.</w:t>
            </w:r>
          </w:p>
          <w:p w14:paraId="3E415CD4" w14:textId="7886183F" w:rsidR="00D84DDB" w:rsidRPr="00AD55A5" w:rsidRDefault="00D84DDB" w:rsidP="00D84DD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Tốt nghiệp Đại học chính quy loại Khá trở lên</w:t>
            </w:r>
            <w:r w:rsidRPr="00AD55A5">
              <w:rPr>
                <w:rFonts w:ascii="Times New Roman" w:hAnsi="Times New Roman"/>
                <w:szCs w:val="20"/>
              </w:rPr>
              <w:t>.</w:t>
            </w:r>
          </w:p>
          <w:p w14:paraId="51D152EE" w14:textId="3E3261E6" w:rsidR="003D1B71" w:rsidRPr="00AD55A5" w:rsidRDefault="00044525" w:rsidP="00AC6C7E">
            <w:pPr>
              <w:pStyle w:val="Heading2"/>
              <w:rPr>
                <w:rFonts w:ascii="Times New Roman" w:hAnsi="Times New Roman" w:cs="Times New Roman"/>
                <w:color w:val="0072C7"/>
                <w:sz w:val="20"/>
              </w:rPr>
            </w:pPr>
            <w:r w:rsidRPr="00AD55A5">
              <w:rPr>
                <w:rFonts w:ascii="Times New Roman" w:hAnsi="Times New Roman" w:cs="Times New Roman"/>
                <w:sz w:val="20"/>
              </w:rPr>
              <w:t>Quyền lợi</w:t>
            </w:r>
          </w:p>
          <w:p w14:paraId="4E0B2998" w14:textId="44FC6D8C" w:rsidR="00044525" w:rsidRPr="00AD55A5" w:rsidRDefault="00044525" w:rsidP="00D84DD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 xml:space="preserve">Lương thưởng theo năng lực, kinh nghiệm </w:t>
            </w:r>
            <w:r w:rsidR="00755000" w:rsidRPr="00AD55A5">
              <w:rPr>
                <w:rFonts w:ascii="Times New Roman" w:hAnsi="Times New Roman"/>
                <w:szCs w:val="20"/>
              </w:rPr>
              <w:t>.</w:t>
            </w:r>
          </w:p>
          <w:p w14:paraId="5B4526C0" w14:textId="7AA11FAB" w:rsidR="00044525" w:rsidRPr="00AD55A5" w:rsidRDefault="00044525" w:rsidP="00D84DD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Mức lương tháng từ 15-40 triệu có thể hơn theo khả năng</w:t>
            </w:r>
            <w:r w:rsidR="00755000" w:rsidRPr="00AD55A5">
              <w:rPr>
                <w:rFonts w:ascii="Times New Roman" w:hAnsi="Times New Roman"/>
                <w:szCs w:val="20"/>
              </w:rPr>
              <w:t>.</w:t>
            </w:r>
          </w:p>
          <w:p w14:paraId="391515EE" w14:textId="0C4F5790" w:rsidR="00044525" w:rsidRPr="00AD55A5" w:rsidRDefault="00044525" w:rsidP="00D84DD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Được quyền tham gia BHXH, BHYT, BHTN theo luật định</w:t>
            </w:r>
            <w:r w:rsidR="00755000" w:rsidRPr="00AD55A5">
              <w:rPr>
                <w:rFonts w:ascii="Times New Roman" w:hAnsi="Times New Roman"/>
                <w:szCs w:val="20"/>
              </w:rPr>
              <w:t>.</w:t>
            </w:r>
            <w:r w:rsidRPr="00AD55A5">
              <w:rPr>
                <w:rFonts w:ascii="Times New Roman" w:hAnsi="Times New Roman"/>
                <w:szCs w:val="20"/>
              </w:rPr>
              <w:t xml:space="preserve"> </w:t>
            </w:r>
          </w:p>
          <w:p w14:paraId="77FD8F57" w14:textId="7DC5B97F" w:rsidR="00755000" w:rsidRPr="00AD55A5" w:rsidRDefault="00044525" w:rsidP="00D84DDB">
            <w:pPr>
              <w:pStyle w:val="ListParagraph"/>
              <w:numPr>
                <w:ilvl w:val="0"/>
                <w:numId w:val="7"/>
              </w:numPr>
              <w:rPr>
                <w:szCs w:val="20"/>
              </w:rPr>
            </w:pPr>
            <w:r w:rsidRPr="00AD55A5">
              <w:rPr>
                <w:rFonts w:ascii="Times New Roman" w:hAnsi="Times New Roman"/>
                <w:szCs w:val="20"/>
              </w:rPr>
              <w:t>Cơ hội làm việc trong môi trường vui vẻ</w:t>
            </w:r>
            <w:r w:rsidR="00755000" w:rsidRPr="00AD55A5">
              <w:rPr>
                <w:rFonts w:ascii="Times New Roman" w:hAnsi="Times New Roman"/>
                <w:szCs w:val="20"/>
              </w:rPr>
              <w:t>.</w:t>
            </w:r>
          </w:p>
          <w:p w14:paraId="56CA451E" w14:textId="256A3B18" w:rsidR="00AD55A5" w:rsidRPr="00AD55A5" w:rsidRDefault="00AD55A5" w:rsidP="00AD55A5">
            <w:pPr>
              <w:pStyle w:val="Heading2"/>
              <w:rPr>
                <w:rFonts w:ascii="Times New Roman" w:hAnsi="Times New Roman" w:cs="Times New Roman"/>
                <w:sz w:val="20"/>
              </w:rPr>
            </w:pPr>
            <w:r w:rsidRPr="00AD55A5">
              <w:rPr>
                <w:rFonts w:ascii="Times New Roman" w:hAnsi="Times New Roman" w:cs="Times New Roman"/>
                <w:sz w:val="20"/>
              </w:rPr>
              <w:t>Mục tiêu nghề nghiệp</w:t>
            </w:r>
          </w:p>
          <w:p w14:paraId="7769C83B" w14:textId="55C10BC4" w:rsidR="00AD55A5" w:rsidRPr="00AD55A5" w:rsidRDefault="00AD55A5" w:rsidP="00AD55A5">
            <w:pPr>
              <w:pStyle w:val="ListParagraph"/>
              <w:numPr>
                <w:ilvl w:val="0"/>
                <w:numId w:val="9"/>
              </w:numPr>
              <w:rPr>
                <w:szCs w:val="20"/>
              </w:rPr>
            </w:pPr>
            <w:r w:rsidRPr="00AD55A5">
              <w:rPr>
                <w:szCs w:val="20"/>
              </w:rPr>
              <w:t>Trở thành 1 hacker chính trực bảo vệ đ</w:t>
            </w:r>
            <w:r>
              <w:rPr>
                <w:szCs w:val="20"/>
              </w:rPr>
              <w:t>a</w:t>
            </w:r>
            <w:r w:rsidRPr="00AD55A5">
              <w:rPr>
                <w:szCs w:val="20"/>
              </w:rPr>
              <w:t xml:space="preserve"> vũ tr</w:t>
            </w:r>
            <w:r>
              <w:rPr>
                <w:szCs w:val="20"/>
              </w:rPr>
              <w:t>ụ</w:t>
            </w:r>
            <w:r w:rsidRPr="00AD55A5">
              <w:rPr>
                <w:szCs w:val="20"/>
              </w:rPr>
              <w:t>.</w:t>
            </w:r>
          </w:p>
          <w:p w14:paraId="6A2DF984" w14:textId="636F6DBD" w:rsidR="00AD55A5" w:rsidRPr="00AD55A5" w:rsidRDefault="00AD55A5" w:rsidP="00AD55A5">
            <w:pPr>
              <w:pStyle w:val="ListParagraph"/>
              <w:numPr>
                <w:ilvl w:val="0"/>
                <w:numId w:val="9"/>
              </w:numPr>
              <w:rPr>
                <w:szCs w:val="20"/>
              </w:rPr>
            </w:pPr>
            <w:r w:rsidRPr="00AD55A5">
              <w:rPr>
                <w:szCs w:val="20"/>
              </w:rPr>
              <w:t>Đưa công ty phát triển trở thành 1 công t</w:t>
            </w:r>
            <w:r>
              <w:rPr>
                <w:szCs w:val="20"/>
              </w:rPr>
              <w:t>y</w:t>
            </w:r>
            <w:r w:rsidRPr="00AD55A5">
              <w:rPr>
                <w:szCs w:val="20"/>
              </w:rPr>
              <w:t xml:space="preserve"> hacker </w:t>
            </w:r>
            <w:r>
              <w:rPr>
                <w:szCs w:val="20"/>
              </w:rPr>
              <w:t xml:space="preserve">chính trực </w:t>
            </w:r>
            <w:r w:rsidRPr="00AD55A5">
              <w:rPr>
                <w:szCs w:val="20"/>
              </w:rPr>
              <w:t>hùng mạnh đúng nghĩa.</w:t>
            </w:r>
          </w:p>
          <w:p w14:paraId="66674AB4" w14:textId="342BCD91" w:rsidR="00AD55A5" w:rsidRPr="00AD55A5" w:rsidRDefault="00AD55A5" w:rsidP="00AD55A5">
            <w:pPr>
              <w:rPr>
                <w:sz w:val="20"/>
                <w:szCs w:val="20"/>
              </w:rPr>
            </w:pPr>
          </w:p>
        </w:tc>
      </w:tr>
      <w:tr w:rsidR="003D1B71" w:rsidRPr="00AD55A5" w14:paraId="11A5365B" w14:textId="77777777" w:rsidTr="00AD55A5">
        <w:trPr>
          <w:trHeight w:val="1337"/>
        </w:trPr>
        <w:tc>
          <w:tcPr>
            <w:tcW w:w="721" w:type="dxa"/>
          </w:tcPr>
          <w:p w14:paraId="40FF0594" w14:textId="77777777" w:rsidR="003D1B71" w:rsidRPr="00AD55A5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8" w:type="dxa"/>
            <w:gridSpan w:val="2"/>
          </w:tcPr>
          <w:p w14:paraId="1285E160" w14:textId="77777777" w:rsidR="003D1B71" w:rsidRPr="00AD55A5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523D4DA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3AA972C8" w14:textId="77777777" w:rsidR="003D1B71" w:rsidRPr="00AD55A5" w:rsidRDefault="003D1B71" w:rsidP="00222466">
            <w:pPr>
              <w:rPr>
                <w:sz w:val="20"/>
                <w:szCs w:val="20"/>
              </w:rPr>
            </w:pPr>
          </w:p>
        </w:tc>
      </w:tr>
      <w:tr w:rsidR="003D1B71" w:rsidRPr="00AD55A5" w14:paraId="5C3C9189" w14:textId="77777777" w:rsidTr="00AD55A5">
        <w:trPr>
          <w:trHeight w:val="623"/>
        </w:trPr>
        <w:tc>
          <w:tcPr>
            <w:tcW w:w="721" w:type="dxa"/>
          </w:tcPr>
          <w:p w14:paraId="0A22F06B" w14:textId="77777777" w:rsidR="003D1B71" w:rsidRPr="00AD55A5" w:rsidRDefault="003D1B71" w:rsidP="006D79A8">
            <w:pPr>
              <w:pStyle w:val="Information"/>
              <w:jc w:val="center"/>
              <w:rPr>
                <w:noProof/>
                <w:szCs w:val="20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96DE48D" w14:textId="77777777" w:rsidR="003D1B71" w:rsidRPr="00AD55A5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  <w:szCs w:val="20"/>
              </w:rPr>
            </w:pPr>
            <w:r w:rsidRPr="00AD55A5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16A131DB" wp14:editId="4102681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AC441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7" w:type="dxa"/>
            <w:vAlign w:val="center"/>
          </w:tcPr>
          <w:p w14:paraId="07E5F175" w14:textId="50D6E8D2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90/4 Đinh Công Tráng, Lộc Châu, Bảo Lộc</w:t>
            </w:r>
          </w:p>
          <w:p w14:paraId="1B6CCF47" w14:textId="05DDBB70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Lâm Đồng</w:t>
            </w:r>
          </w:p>
        </w:tc>
        <w:tc>
          <w:tcPr>
            <w:tcW w:w="423" w:type="dxa"/>
            <w:vMerge/>
          </w:tcPr>
          <w:p w14:paraId="38588BFE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37FF67C4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39C7594C" w14:textId="77777777" w:rsidTr="00AD55A5">
        <w:trPr>
          <w:trHeight w:val="210"/>
        </w:trPr>
        <w:tc>
          <w:tcPr>
            <w:tcW w:w="721" w:type="dxa"/>
          </w:tcPr>
          <w:p w14:paraId="1AA80B9D" w14:textId="77777777" w:rsidR="003D1B71" w:rsidRPr="00AD55A5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2948" w:type="dxa"/>
            <w:gridSpan w:val="2"/>
            <w:vAlign w:val="center"/>
          </w:tcPr>
          <w:p w14:paraId="3BD24D84" w14:textId="77777777" w:rsidR="003D1B71" w:rsidRPr="00AD55A5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423" w:type="dxa"/>
            <w:vMerge/>
          </w:tcPr>
          <w:p w14:paraId="0DF4A5BC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7D86DC88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18B62160" w14:textId="77777777" w:rsidTr="00AD55A5">
        <w:trPr>
          <w:trHeight w:val="716"/>
        </w:trPr>
        <w:tc>
          <w:tcPr>
            <w:tcW w:w="721" w:type="dxa"/>
          </w:tcPr>
          <w:p w14:paraId="2FB9973F" w14:textId="77777777" w:rsidR="003D1B71" w:rsidRPr="00AD55A5" w:rsidRDefault="003D1B71" w:rsidP="006D79A8">
            <w:pPr>
              <w:pStyle w:val="Information"/>
              <w:jc w:val="center"/>
              <w:rPr>
                <w:noProof/>
                <w:szCs w:val="20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DEC0F2B" w14:textId="77777777" w:rsidR="003D1B71" w:rsidRPr="00AD55A5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Cs w:val="20"/>
              </w:rPr>
            </w:pPr>
            <w:r w:rsidRPr="00AD55A5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145F0EEC" wp14:editId="1DCC36CC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C0D2A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7" w:type="dxa"/>
            <w:vAlign w:val="center"/>
          </w:tcPr>
          <w:p w14:paraId="640EE92B" w14:textId="5977A1A9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0866449371</w:t>
            </w:r>
          </w:p>
        </w:tc>
        <w:tc>
          <w:tcPr>
            <w:tcW w:w="423" w:type="dxa"/>
            <w:vMerge/>
          </w:tcPr>
          <w:p w14:paraId="2B13FCE6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38D9DB12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56F17252" w14:textId="77777777" w:rsidTr="00AD55A5">
        <w:trPr>
          <w:trHeight w:val="210"/>
        </w:trPr>
        <w:tc>
          <w:tcPr>
            <w:tcW w:w="721" w:type="dxa"/>
          </w:tcPr>
          <w:p w14:paraId="1E2B1F91" w14:textId="77777777" w:rsidR="003D1B71" w:rsidRPr="00AD55A5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2948" w:type="dxa"/>
            <w:gridSpan w:val="2"/>
            <w:vAlign w:val="center"/>
          </w:tcPr>
          <w:p w14:paraId="7766C049" w14:textId="77777777" w:rsidR="003D1B71" w:rsidRPr="00AD55A5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423" w:type="dxa"/>
            <w:vMerge/>
          </w:tcPr>
          <w:p w14:paraId="3BEB9CB7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58E7FD68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68CE6037" w14:textId="77777777" w:rsidTr="00AD55A5">
        <w:trPr>
          <w:trHeight w:val="727"/>
        </w:trPr>
        <w:tc>
          <w:tcPr>
            <w:tcW w:w="721" w:type="dxa"/>
          </w:tcPr>
          <w:p w14:paraId="07BB9114" w14:textId="77777777" w:rsidR="003D1B71" w:rsidRPr="00AD55A5" w:rsidRDefault="003D1B71" w:rsidP="006D79A8">
            <w:pPr>
              <w:pStyle w:val="Information"/>
              <w:jc w:val="center"/>
              <w:rPr>
                <w:noProof/>
                <w:szCs w:val="20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1B96536" w14:textId="77777777" w:rsidR="003D1B71" w:rsidRPr="00AD55A5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Cs w:val="20"/>
              </w:rPr>
            </w:pPr>
            <w:r w:rsidRPr="00AD55A5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3E5EF964" wp14:editId="5C923D8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B92990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7" w:type="dxa"/>
            <w:vAlign w:val="center"/>
          </w:tcPr>
          <w:p w14:paraId="006CA442" w14:textId="327F0C6C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Lamlinh6741@gmail.com</w:t>
            </w:r>
          </w:p>
        </w:tc>
        <w:tc>
          <w:tcPr>
            <w:tcW w:w="423" w:type="dxa"/>
            <w:vMerge/>
          </w:tcPr>
          <w:p w14:paraId="62E63112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33F5691E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0EF02FD8" w14:textId="77777777" w:rsidTr="00AD55A5">
        <w:trPr>
          <w:trHeight w:val="199"/>
        </w:trPr>
        <w:tc>
          <w:tcPr>
            <w:tcW w:w="721" w:type="dxa"/>
          </w:tcPr>
          <w:p w14:paraId="504E0049" w14:textId="77777777" w:rsidR="003D1B71" w:rsidRPr="00AD55A5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2948" w:type="dxa"/>
            <w:gridSpan w:val="2"/>
            <w:vAlign w:val="center"/>
          </w:tcPr>
          <w:p w14:paraId="5B6DD659" w14:textId="77777777" w:rsidR="003D1B71" w:rsidRPr="00AD55A5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0"/>
                <w:szCs w:val="20"/>
              </w:rPr>
            </w:pPr>
          </w:p>
        </w:tc>
        <w:tc>
          <w:tcPr>
            <w:tcW w:w="423" w:type="dxa"/>
            <w:vMerge/>
          </w:tcPr>
          <w:p w14:paraId="1FC4E867" w14:textId="77777777" w:rsidR="003D1B71" w:rsidRPr="00AD55A5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260" w:type="dxa"/>
            <w:vMerge/>
          </w:tcPr>
          <w:p w14:paraId="6014899D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5F348FA9" w14:textId="77777777" w:rsidTr="00AD55A5">
        <w:trPr>
          <w:trHeight w:val="727"/>
        </w:trPr>
        <w:tc>
          <w:tcPr>
            <w:tcW w:w="721" w:type="dxa"/>
          </w:tcPr>
          <w:p w14:paraId="2F6822D9" w14:textId="77777777" w:rsidR="003D1B71" w:rsidRPr="00AD55A5" w:rsidRDefault="003D1B71" w:rsidP="006D79A8">
            <w:pPr>
              <w:pStyle w:val="Information"/>
              <w:jc w:val="center"/>
              <w:rPr>
                <w:noProof/>
                <w:szCs w:val="20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90DAD35" w14:textId="77777777" w:rsidR="003D1B71" w:rsidRPr="00AD55A5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Cs w:val="20"/>
              </w:rPr>
            </w:pPr>
            <w:r w:rsidRPr="00AD55A5">
              <w:rPr>
                <w:noProof/>
                <w:szCs w:val="20"/>
              </w:rPr>
              <mc:AlternateContent>
                <mc:Choice Requires="wpg">
                  <w:drawing>
                    <wp:inline distT="0" distB="0" distL="0" distR="0" wp14:anchorId="714F59D4" wp14:editId="0C36088A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817C5E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7" w:type="dxa"/>
            <w:vAlign w:val="center"/>
          </w:tcPr>
          <w:p w14:paraId="2CBAA3F2" w14:textId="650A958C" w:rsidR="003D1B71" w:rsidRPr="00AD55A5" w:rsidRDefault="00101FFF" w:rsidP="00380FD1">
            <w:pPr>
              <w:pStyle w:val="Information"/>
              <w:rPr>
                <w:szCs w:val="20"/>
              </w:rPr>
            </w:pPr>
            <w:r w:rsidRPr="00AD55A5">
              <w:rPr>
                <w:szCs w:val="20"/>
              </w:rPr>
              <w:t>Github.com/lamquanglinh</w:t>
            </w:r>
          </w:p>
        </w:tc>
        <w:tc>
          <w:tcPr>
            <w:tcW w:w="423" w:type="dxa"/>
            <w:vMerge/>
          </w:tcPr>
          <w:p w14:paraId="0F303EA7" w14:textId="77777777" w:rsidR="003D1B71" w:rsidRPr="00AD55A5" w:rsidRDefault="003D1B71" w:rsidP="00A14C79">
            <w:pPr>
              <w:pStyle w:val="Information"/>
              <w:rPr>
                <w:rFonts w:ascii="Times New Roman" w:hAnsi="Times New Roman"/>
                <w:szCs w:val="20"/>
              </w:rPr>
            </w:pPr>
          </w:p>
        </w:tc>
        <w:tc>
          <w:tcPr>
            <w:tcW w:w="7260" w:type="dxa"/>
            <w:vMerge/>
          </w:tcPr>
          <w:p w14:paraId="48E047F0" w14:textId="77777777" w:rsidR="003D1B71" w:rsidRPr="00AD55A5" w:rsidRDefault="003D1B71" w:rsidP="005801E5">
            <w:pPr>
              <w:pStyle w:val="Heading1"/>
              <w:rPr>
                <w:sz w:val="20"/>
              </w:rPr>
            </w:pPr>
          </w:p>
        </w:tc>
      </w:tr>
      <w:tr w:rsidR="003D1B71" w:rsidRPr="00AD55A5" w14:paraId="4D7E6BEC" w14:textId="77777777" w:rsidTr="00AD55A5">
        <w:trPr>
          <w:trHeight w:val="2812"/>
        </w:trPr>
        <w:tc>
          <w:tcPr>
            <w:tcW w:w="721" w:type="dxa"/>
          </w:tcPr>
          <w:p w14:paraId="7E783F8D" w14:textId="77777777" w:rsidR="003D1B71" w:rsidRPr="00AD55A5" w:rsidRDefault="003D1B71" w:rsidP="00222466">
            <w:pPr>
              <w:rPr>
                <w:rFonts w:ascii="Calibri" w:hAnsi="Calibri" w:cs="Calibri"/>
                <w:color w:val="0072C7" w:themeColor="accent2"/>
                <w:sz w:val="20"/>
                <w:szCs w:val="20"/>
              </w:rPr>
            </w:pPr>
          </w:p>
        </w:tc>
        <w:tc>
          <w:tcPr>
            <w:tcW w:w="2948" w:type="dxa"/>
            <w:gridSpan w:val="2"/>
          </w:tcPr>
          <w:p w14:paraId="662AF969" w14:textId="77777777" w:rsidR="003D1B71" w:rsidRPr="00AD55A5" w:rsidRDefault="003D1B71" w:rsidP="00222466">
            <w:pPr>
              <w:rPr>
                <w:rFonts w:ascii="Calibri" w:hAnsi="Calibri" w:cs="Calibri"/>
                <w:color w:val="0072C7" w:themeColor="accent2"/>
                <w:sz w:val="20"/>
                <w:szCs w:val="20"/>
              </w:rPr>
            </w:pPr>
          </w:p>
        </w:tc>
        <w:tc>
          <w:tcPr>
            <w:tcW w:w="423" w:type="dxa"/>
          </w:tcPr>
          <w:p w14:paraId="19AF0E48" w14:textId="77777777" w:rsidR="003D1B71" w:rsidRPr="00AD55A5" w:rsidRDefault="003D1B71" w:rsidP="00222466">
            <w:pPr>
              <w:rPr>
                <w:sz w:val="20"/>
                <w:szCs w:val="20"/>
              </w:rPr>
            </w:pPr>
          </w:p>
        </w:tc>
        <w:tc>
          <w:tcPr>
            <w:tcW w:w="7260" w:type="dxa"/>
            <w:vMerge/>
          </w:tcPr>
          <w:p w14:paraId="6BC3B187" w14:textId="77777777" w:rsidR="003D1B71" w:rsidRPr="00AD55A5" w:rsidRDefault="003D1B71" w:rsidP="00222466">
            <w:pPr>
              <w:rPr>
                <w:sz w:val="20"/>
                <w:szCs w:val="20"/>
              </w:rPr>
            </w:pPr>
          </w:p>
        </w:tc>
      </w:tr>
    </w:tbl>
    <w:p w14:paraId="05FF1B86" w14:textId="77777777" w:rsidR="007F5B63" w:rsidRPr="00AD55A5" w:rsidRDefault="007F5B63" w:rsidP="006D79A8">
      <w:pPr>
        <w:pStyle w:val="BodyText"/>
      </w:pPr>
    </w:p>
    <w:sectPr w:rsidR="007F5B63" w:rsidRPr="00AD55A5" w:rsidSect="00AD55A5">
      <w:headerReference w:type="default" r:id="rId19"/>
      <w:type w:val="continuous"/>
      <w:pgSz w:w="12240" w:h="15840" w:code="1"/>
      <w:pgMar w:top="993" w:right="1138" w:bottom="709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74E94" w14:textId="77777777" w:rsidR="001D12CA" w:rsidRDefault="001D12CA" w:rsidP="00590471">
      <w:r>
        <w:separator/>
      </w:r>
    </w:p>
  </w:endnote>
  <w:endnote w:type="continuationSeparator" w:id="0">
    <w:p w14:paraId="286124D1" w14:textId="77777777" w:rsidR="001D12CA" w:rsidRDefault="001D12C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54B5B" w14:textId="77777777" w:rsidR="001D12CA" w:rsidRDefault="001D12CA" w:rsidP="00590471">
      <w:r>
        <w:separator/>
      </w:r>
    </w:p>
  </w:footnote>
  <w:footnote w:type="continuationSeparator" w:id="0">
    <w:p w14:paraId="467A3766" w14:textId="77777777" w:rsidR="001D12CA" w:rsidRDefault="001D12C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C7A0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67C0018" wp14:editId="3E1C974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5663C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5135412"/>
    <w:multiLevelType w:val="hybridMultilevel"/>
    <w:tmpl w:val="EE54D2A0"/>
    <w:lvl w:ilvl="0" w:tplc="555ADB9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F2C42"/>
    <w:multiLevelType w:val="hybridMultilevel"/>
    <w:tmpl w:val="16F892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63F08B7"/>
    <w:multiLevelType w:val="hybridMultilevel"/>
    <w:tmpl w:val="F2D22D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A21DDB"/>
    <w:multiLevelType w:val="hybridMultilevel"/>
    <w:tmpl w:val="223A97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9A7C87"/>
    <w:multiLevelType w:val="hybridMultilevel"/>
    <w:tmpl w:val="3B48A9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0792D04"/>
    <w:multiLevelType w:val="hybridMultilevel"/>
    <w:tmpl w:val="3BB029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62144644">
    <w:abstractNumId w:val="1"/>
  </w:num>
  <w:num w:numId="2" w16cid:durableId="1301377310">
    <w:abstractNumId w:val="3"/>
  </w:num>
  <w:num w:numId="3" w16cid:durableId="544566882">
    <w:abstractNumId w:val="0"/>
  </w:num>
  <w:num w:numId="4" w16cid:durableId="163975294">
    <w:abstractNumId w:val="6"/>
  </w:num>
  <w:num w:numId="5" w16cid:durableId="774255465">
    <w:abstractNumId w:val="8"/>
  </w:num>
  <w:num w:numId="6" w16cid:durableId="1922442642">
    <w:abstractNumId w:val="4"/>
  </w:num>
  <w:num w:numId="7" w16cid:durableId="532379938">
    <w:abstractNumId w:val="5"/>
  </w:num>
  <w:num w:numId="8" w16cid:durableId="607389096">
    <w:abstractNumId w:val="2"/>
  </w:num>
  <w:num w:numId="9" w16cid:durableId="10531910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FFF"/>
    <w:rsid w:val="00044525"/>
    <w:rsid w:val="00060042"/>
    <w:rsid w:val="0008685D"/>
    <w:rsid w:val="00090860"/>
    <w:rsid w:val="00101FFF"/>
    <w:rsid w:val="00112FD7"/>
    <w:rsid w:val="00150ABD"/>
    <w:rsid w:val="001946FC"/>
    <w:rsid w:val="001D12CA"/>
    <w:rsid w:val="00222466"/>
    <w:rsid w:val="0024753C"/>
    <w:rsid w:val="00276026"/>
    <w:rsid w:val="002B4549"/>
    <w:rsid w:val="00310F17"/>
    <w:rsid w:val="00322A46"/>
    <w:rsid w:val="003326CB"/>
    <w:rsid w:val="00342E9C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5000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D55A5"/>
    <w:rsid w:val="00AE2BF3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84DDB"/>
    <w:rsid w:val="00DC3F0A"/>
    <w:rsid w:val="00E26AED"/>
    <w:rsid w:val="00E73AB8"/>
    <w:rsid w:val="00E778DA"/>
    <w:rsid w:val="00E90A60"/>
    <w:rsid w:val="00ED47F7"/>
    <w:rsid w:val="00EE7E09"/>
    <w:rsid w:val="00F0223C"/>
    <w:rsid w:val="00F3235D"/>
    <w:rsid w:val="00F32393"/>
    <w:rsid w:val="00F878BD"/>
    <w:rsid w:val="00FE7401"/>
    <w:rsid w:val="00FF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1C6D74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n-US%7bEA13DA04-D3FD-46F8-AE23-D7F2DCADABE6%7d\%7bBD7189A6-BC61-4D43-ABAE-940BC3209A05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{BD7189A6-BC61-4D43-ABAE-940BC3209A05}tf78128832_win32</Template>
  <TotalTime>0</TotalTime>
  <Pages>1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2022-11-17T01:20:00Z</dcterms:created>
  <dcterms:modified xsi:type="dcterms:W3CDTF">2022-11-17T02:13:00Z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